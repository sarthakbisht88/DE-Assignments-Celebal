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6A9A" w14:textId="77777777" w:rsidR="00823324" w:rsidRDefault="00000000">
      <w:pPr>
        <w:pStyle w:val="Heading2"/>
        <w:spacing w:before="299" w:after="299"/>
        <w:rPr>
          <w:rFonts w:ascii="Times New Roman" w:eastAsia="Times New Roman" w:hAnsi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</w:rPr>
        <w:t>Title:</w:t>
      </w:r>
    </w:p>
    <w:p w14:paraId="2D4F6FA3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Azure Cloud Fundamentals and Data Pipeline Implementation using ADF</w:t>
      </w:r>
    </w:p>
    <w:p w14:paraId="5B7A83F3" w14:textId="77777777" w:rsidR="00823324" w:rsidRDefault="00000000">
      <w:pPr>
        <w:pStyle w:val="Heading2"/>
        <w:spacing w:before="299" w:after="299"/>
        <w:rPr>
          <w:rFonts w:ascii="Times New Roman" w:eastAsia="Times New Roman" w:hAnsi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</w:rPr>
        <w:t>Objective:</w:t>
      </w:r>
    </w:p>
    <w:p w14:paraId="0624E2EA" w14:textId="77777777" w:rsidR="00823324" w:rsidRDefault="00000000">
      <w:pPr>
        <w:spacing w:before="240" w:after="240"/>
      </w:pPr>
      <w:r>
        <w:rPr>
          <w:rFonts w:eastAsia="Times New Roman" w:cs="Times New Roman"/>
        </w:rPr>
        <w:t>To understand Azure cloud concepts and build a complete data pipeline using Storage Account and Azure Data Factory.</w:t>
      </w:r>
    </w:p>
    <w:p w14:paraId="5021D21F" w14:textId="77777777" w:rsidR="00823324" w:rsidRDefault="00000000">
      <w:pPr>
        <w:pStyle w:val="Heading2"/>
        <w:spacing w:before="299" w:after="299"/>
        <w:rPr>
          <w:rFonts w:ascii="Times New Roman" w:eastAsia="Times New Roman" w:hAnsi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</w:rPr>
        <w:t>Assignment Tasks</w:t>
      </w:r>
    </w:p>
    <w:p w14:paraId="3C86C20F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Task 1:</w:t>
      </w:r>
    </w:p>
    <w:p w14:paraId="18CF8847" w14:textId="77777777" w:rsidR="00823324" w:rsidRDefault="00000000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Explore Azure Portal </w:t>
      </w:r>
    </w:p>
    <w:p w14:paraId="6CABC290" w14:textId="77777777" w:rsidR="00823324" w:rsidRDefault="00000000">
      <w:pPr>
        <w:pStyle w:val="ListParagraph"/>
        <w:numPr>
          <w:ilvl w:val="0"/>
          <w:numId w:val="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a Resource Group </w:t>
      </w:r>
    </w:p>
    <w:p w14:paraId="1454060D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7678DE63" w14:textId="77777777" w:rsidR="00823324" w:rsidRDefault="00000000">
      <w:pPr>
        <w:pStyle w:val="ListParagraph"/>
        <w:numPr>
          <w:ilvl w:val="0"/>
          <w:numId w:val="2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Resource Group </w:t>
      </w:r>
    </w:p>
    <w:p w14:paraId="71E54227" w14:textId="77777777" w:rsidR="00DD1475" w:rsidRPr="00DD1475" w:rsidRDefault="00DD1475" w:rsidP="00DD1475">
      <w:pPr>
        <w:spacing w:after="0"/>
        <w:rPr>
          <w:rFonts w:eastAsia="Times New Roman" w:cs="Times New Roman"/>
        </w:rPr>
      </w:pPr>
    </w:p>
    <w:p w14:paraId="4DBE6F68" w14:textId="7E08EC05" w:rsidR="00DD1475" w:rsidRPr="00DD1475" w:rsidRDefault="00DD1475" w:rsidP="00DD1475">
      <w:pPr>
        <w:spacing w:after="0"/>
        <w:rPr>
          <w:rFonts w:eastAsia="Times New Roman" w:cs="Times New Roman"/>
          <w:b/>
          <w:bCs/>
        </w:rPr>
      </w:pPr>
      <w:r w:rsidRPr="00DD1475">
        <w:rPr>
          <w:rFonts w:eastAsia="Times New Roman" w:cs="Times New Roman"/>
          <w:b/>
          <w:bCs/>
        </w:rPr>
        <w:t>Screenshot</w:t>
      </w:r>
      <w:r w:rsidR="00AD3EA3">
        <w:rPr>
          <w:rFonts w:eastAsia="Times New Roman" w:cs="Times New Roman"/>
          <w:b/>
          <w:bCs/>
        </w:rPr>
        <w:t>s</w:t>
      </w:r>
      <w:r w:rsidRPr="00DD1475">
        <w:rPr>
          <w:rFonts w:eastAsia="Times New Roman" w:cs="Times New Roman"/>
          <w:b/>
          <w:bCs/>
        </w:rPr>
        <w:t>:</w:t>
      </w:r>
      <w:r>
        <w:rPr>
          <w:rFonts w:eastAsia="Times New Roman" w:cs="Times New Roman"/>
          <w:b/>
          <w:bCs/>
        </w:rPr>
        <w:t xml:space="preserve"> </w:t>
      </w:r>
      <w:r w:rsidRPr="00DD1475">
        <w:rPr>
          <w:rFonts w:eastAsia="Times New Roman" w:cs="Times New Roman"/>
          <w:b/>
          <w:bCs/>
        </w:rPr>
        <w:t>-</w:t>
      </w:r>
    </w:p>
    <w:p w14:paraId="15F8689D" w14:textId="6488D632" w:rsidR="00823324" w:rsidRDefault="00DD1475">
      <w:r>
        <w:rPr>
          <w:noProof/>
        </w:rPr>
        <w:drawing>
          <wp:inline distT="0" distB="0" distL="0" distR="0" wp14:anchorId="708E2E81" wp14:editId="1F41E7BE">
            <wp:extent cx="5943600" cy="3543300"/>
            <wp:effectExtent l="0" t="0" r="0" b="0"/>
            <wp:docPr id="5227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1476" name="Picture 5227314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1132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lastRenderedPageBreak/>
        <w:t>Task 2: Storage Setup</w:t>
      </w:r>
    </w:p>
    <w:p w14:paraId="16EA93EB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Do:</w:t>
      </w:r>
    </w:p>
    <w:p w14:paraId="40394F73" w14:textId="77777777" w:rsidR="00823324" w:rsidRDefault="00000000">
      <w:pPr>
        <w:pStyle w:val="ListParagraph"/>
        <w:numPr>
          <w:ilvl w:val="0"/>
          <w:numId w:val="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a Storage Account </w:t>
      </w:r>
    </w:p>
    <w:p w14:paraId="71A9C7A4" w14:textId="77777777" w:rsidR="00823324" w:rsidRDefault="00000000">
      <w:pPr>
        <w:pStyle w:val="ListParagraph"/>
        <w:numPr>
          <w:ilvl w:val="0"/>
          <w:numId w:val="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a Blob Container </w:t>
      </w:r>
    </w:p>
    <w:p w14:paraId="195CC8C1" w14:textId="77777777" w:rsidR="00823324" w:rsidRDefault="00000000">
      <w:pPr>
        <w:pStyle w:val="ListParagraph"/>
        <w:numPr>
          <w:ilvl w:val="0"/>
          <w:numId w:val="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Upload a CSV file </w:t>
      </w:r>
    </w:p>
    <w:p w14:paraId="178E566D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4A9663EC" w14:textId="77777777" w:rsidR="00823324" w:rsidRDefault="00000000">
      <w:pPr>
        <w:pStyle w:val="ListParagraph"/>
        <w:numPr>
          <w:ilvl w:val="0"/>
          <w:numId w:val="4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container with uploaded file </w:t>
      </w:r>
    </w:p>
    <w:p w14:paraId="068423CA" w14:textId="77777777" w:rsidR="00823324" w:rsidRDefault="00823324"/>
    <w:p w14:paraId="4F19AF1E" w14:textId="5848DB10" w:rsidR="00DD1475" w:rsidRPr="00DD1475" w:rsidRDefault="00DD1475" w:rsidP="00DD1475">
      <w:pPr>
        <w:spacing w:after="0"/>
        <w:rPr>
          <w:rFonts w:eastAsia="Times New Roman" w:cs="Times New Roman"/>
          <w:b/>
          <w:bCs/>
        </w:rPr>
      </w:pPr>
      <w:r w:rsidRPr="00DD1475">
        <w:rPr>
          <w:rFonts w:eastAsia="Times New Roman" w:cs="Times New Roman"/>
          <w:b/>
          <w:bCs/>
        </w:rPr>
        <w:t>Screenshot</w:t>
      </w:r>
      <w:r w:rsidR="00AD3EA3">
        <w:rPr>
          <w:rFonts w:eastAsia="Times New Roman" w:cs="Times New Roman"/>
          <w:b/>
          <w:bCs/>
        </w:rPr>
        <w:t>s</w:t>
      </w:r>
      <w:r w:rsidRPr="00DD1475">
        <w:rPr>
          <w:rFonts w:eastAsia="Times New Roman" w:cs="Times New Roman"/>
          <w:b/>
          <w:bCs/>
        </w:rPr>
        <w:t>:</w:t>
      </w:r>
      <w:r>
        <w:rPr>
          <w:rFonts w:eastAsia="Times New Roman" w:cs="Times New Roman"/>
          <w:b/>
          <w:bCs/>
        </w:rPr>
        <w:t xml:space="preserve"> </w:t>
      </w:r>
      <w:r w:rsidRPr="00DD1475">
        <w:rPr>
          <w:rFonts w:eastAsia="Times New Roman" w:cs="Times New Roman"/>
          <w:b/>
          <w:bCs/>
        </w:rPr>
        <w:t>-</w:t>
      </w:r>
    </w:p>
    <w:p w14:paraId="165DA1B3" w14:textId="74A17AA0" w:rsidR="00823324" w:rsidRDefault="00DD1475">
      <w:r>
        <w:rPr>
          <w:noProof/>
        </w:rPr>
        <w:drawing>
          <wp:inline distT="0" distB="0" distL="0" distR="0" wp14:anchorId="47671F46" wp14:editId="54DF8D70">
            <wp:extent cx="5943600" cy="3546475"/>
            <wp:effectExtent l="0" t="0" r="0" b="0"/>
            <wp:docPr id="457733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3627" name="Picture 4577336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4D11" w14:textId="4DB1E4D0" w:rsidR="00DD1475" w:rsidRDefault="00DD1475">
      <w:r>
        <w:rPr>
          <w:noProof/>
        </w:rPr>
        <w:lastRenderedPageBreak/>
        <w:drawing>
          <wp:inline distT="0" distB="0" distL="0" distR="0" wp14:anchorId="3CA3E325" wp14:editId="0CB9F458">
            <wp:extent cx="5943600" cy="3527425"/>
            <wp:effectExtent l="0" t="0" r="0" b="0"/>
            <wp:docPr id="150014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603" name="Picture 1500146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150A" w14:textId="0AAE2162" w:rsidR="00823324" w:rsidRDefault="00823324"/>
    <w:p w14:paraId="42CFD7A9" w14:textId="554374D5" w:rsidR="00DD1475" w:rsidRDefault="00646836">
      <w:r>
        <w:rPr>
          <w:noProof/>
        </w:rPr>
        <w:drawing>
          <wp:anchor distT="0" distB="0" distL="114300" distR="114300" simplePos="0" relativeHeight="251660288" behindDoc="1" locked="0" layoutInCell="1" allowOverlap="1" wp14:anchorId="0926F406" wp14:editId="22E0E276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5943600" cy="3524885"/>
            <wp:effectExtent l="0" t="0" r="0" b="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416788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8406" name="Picture 4167884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0DF46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lastRenderedPageBreak/>
        <w:t>Task 3: ADF Basics</w:t>
      </w:r>
    </w:p>
    <w:p w14:paraId="4A625493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Do:</w:t>
      </w:r>
    </w:p>
    <w:p w14:paraId="39536491" w14:textId="77777777" w:rsidR="00823324" w:rsidRDefault="00000000">
      <w:pPr>
        <w:pStyle w:val="ListParagraph"/>
        <w:numPr>
          <w:ilvl w:val="0"/>
          <w:numId w:val="5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Azure Data Factory </w:t>
      </w:r>
    </w:p>
    <w:p w14:paraId="4F45EE5C" w14:textId="77777777" w:rsidR="00823324" w:rsidRDefault="00000000">
      <w:pPr>
        <w:pStyle w:val="ListParagraph"/>
        <w:numPr>
          <w:ilvl w:val="0"/>
          <w:numId w:val="5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Explore ADF UI (Author, Monitor, Manage) </w:t>
      </w:r>
    </w:p>
    <w:p w14:paraId="48D6178A" w14:textId="77777777" w:rsidR="00823324" w:rsidRDefault="00000000">
      <w:pPr>
        <w:pStyle w:val="ListParagraph"/>
        <w:numPr>
          <w:ilvl w:val="0"/>
          <w:numId w:val="5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Linked Service (Blob Storage) </w:t>
      </w:r>
    </w:p>
    <w:p w14:paraId="5851D3FC" w14:textId="77777777" w:rsidR="00823324" w:rsidRDefault="00000000">
      <w:pPr>
        <w:pStyle w:val="ListParagraph"/>
        <w:numPr>
          <w:ilvl w:val="0"/>
          <w:numId w:val="5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datasets (source + destination) </w:t>
      </w:r>
    </w:p>
    <w:p w14:paraId="563E55FE" w14:textId="77777777" w:rsidR="00823324" w:rsidRDefault="00000000">
      <w:pPr>
        <w:pStyle w:val="ListParagraph"/>
        <w:numPr>
          <w:ilvl w:val="0"/>
          <w:numId w:val="5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Use Get Metadata activity </w:t>
      </w:r>
    </w:p>
    <w:p w14:paraId="3075DD3F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34B589E9" w14:textId="77777777" w:rsidR="00823324" w:rsidRDefault="00000000">
      <w:pPr>
        <w:pStyle w:val="ListParagraph"/>
        <w:numPr>
          <w:ilvl w:val="0"/>
          <w:numId w:val="6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Linked Service </w:t>
      </w:r>
    </w:p>
    <w:p w14:paraId="3378892F" w14:textId="77777777" w:rsidR="00823324" w:rsidRDefault="00000000">
      <w:pPr>
        <w:pStyle w:val="ListParagraph"/>
        <w:numPr>
          <w:ilvl w:val="0"/>
          <w:numId w:val="6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dataset </w:t>
      </w:r>
    </w:p>
    <w:p w14:paraId="3233AC3D" w14:textId="77777777" w:rsidR="00823324" w:rsidRDefault="00000000">
      <w:pPr>
        <w:pStyle w:val="ListParagraph"/>
        <w:numPr>
          <w:ilvl w:val="0"/>
          <w:numId w:val="6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Get Metadata activity </w:t>
      </w:r>
    </w:p>
    <w:p w14:paraId="036363AD" w14:textId="77777777" w:rsidR="00823324" w:rsidRDefault="00823324"/>
    <w:p w14:paraId="62514C16" w14:textId="77777777" w:rsidR="00AD3EA3" w:rsidRPr="00DD1475" w:rsidRDefault="00AD3EA3" w:rsidP="00AD3EA3">
      <w:pPr>
        <w:spacing w:after="0"/>
        <w:rPr>
          <w:rFonts w:eastAsia="Times New Roman" w:cs="Times New Roman"/>
          <w:b/>
          <w:bCs/>
        </w:rPr>
      </w:pPr>
      <w:r w:rsidRPr="00DD1475">
        <w:rPr>
          <w:rFonts w:eastAsia="Times New Roman" w:cs="Times New Roman"/>
          <w:b/>
          <w:bCs/>
        </w:rPr>
        <w:t>Screenshot:</w:t>
      </w:r>
      <w:r>
        <w:rPr>
          <w:rFonts w:eastAsia="Times New Roman" w:cs="Times New Roman"/>
          <w:b/>
          <w:bCs/>
        </w:rPr>
        <w:t xml:space="preserve"> </w:t>
      </w:r>
      <w:r w:rsidRPr="00DD1475">
        <w:rPr>
          <w:rFonts w:eastAsia="Times New Roman" w:cs="Times New Roman"/>
          <w:b/>
          <w:bCs/>
        </w:rPr>
        <w:t>-</w:t>
      </w:r>
    </w:p>
    <w:p w14:paraId="18BB3E4A" w14:textId="42F6FD57" w:rsidR="00AD3EA3" w:rsidRDefault="00AD3EA3">
      <w:r>
        <w:rPr>
          <w:noProof/>
        </w:rPr>
        <w:drawing>
          <wp:inline distT="0" distB="0" distL="0" distR="0" wp14:anchorId="1861D1D8" wp14:editId="4F6857C4">
            <wp:extent cx="5943600" cy="3524885"/>
            <wp:effectExtent l="0" t="0" r="0" b="0"/>
            <wp:docPr id="810492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2019" name="Picture 8104920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DA4" w14:textId="7AF46170" w:rsidR="00AD3EA3" w:rsidRDefault="00AD3EA3">
      <w:r>
        <w:rPr>
          <w:noProof/>
        </w:rPr>
        <w:lastRenderedPageBreak/>
        <w:drawing>
          <wp:inline distT="0" distB="0" distL="0" distR="0" wp14:anchorId="5622940A" wp14:editId="36643F9C">
            <wp:extent cx="5943600" cy="3533775"/>
            <wp:effectExtent l="0" t="0" r="0" b="9525"/>
            <wp:docPr id="1840263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63002" name="Picture 18402630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2AA6" w14:textId="0C4B0DFC" w:rsidR="00AD3EA3" w:rsidRDefault="00646836">
      <w:r>
        <w:rPr>
          <w:noProof/>
        </w:rPr>
        <w:drawing>
          <wp:anchor distT="0" distB="0" distL="114300" distR="114300" simplePos="0" relativeHeight="251659264" behindDoc="1" locked="0" layoutInCell="1" allowOverlap="1" wp14:anchorId="2454420B" wp14:editId="46E57A7E">
            <wp:simplePos x="0" y="0"/>
            <wp:positionH relativeFrom="margin">
              <wp:align>right</wp:align>
            </wp:positionH>
            <wp:positionV relativeFrom="paragraph">
              <wp:posOffset>243840</wp:posOffset>
            </wp:positionV>
            <wp:extent cx="5943600" cy="1743710"/>
            <wp:effectExtent l="0" t="0" r="0" b="8890"/>
            <wp:wrapTight wrapText="bothSides">
              <wp:wrapPolygon edited="0">
                <wp:start x="0" y="0"/>
                <wp:lineTo x="0" y="21474"/>
                <wp:lineTo x="21531" y="21474"/>
                <wp:lineTo x="21531" y="0"/>
                <wp:lineTo x="0" y="0"/>
              </wp:wrapPolygon>
            </wp:wrapTight>
            <wp:docPr id="239875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75549" name="Picture 239875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B34BC" w14:textId="22D818F0" w:rsidR="00AD3EA3" w:rsidRDefault="00AD3EA3">
      <w:r>
        <w:rPr>
          <w:noProof/>
        </w:rPr>
        <w:lastRenderedPageBreak/>
        <w:drawing>
          <wp:inline distT="0" distB="0" distL="0" distR="0" wp14:anchorId="57416E47" wp14:editId="261E2684">
            <wp:extent cx="5943600" cy="3527425"/>
            <wp:effectExtent l="0" t="0" r="0" b="0"/>
            <wp:docPr id="792888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88815" name="Picture 7928888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8A37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Task 4: Pipeline Development</w:t>
      </w:r>
    </w:p>
    <w:p w14:paraId="180A1375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Do:</w:t>
      </w:r>
    </w:p>
    <w:p w14:paraId="5599412D" w14:textId="77777777" w:rsidR="00823324" w:rsidRDefault="00000000">
      <w:pPr>
        <w:pStyle w:val="ListParagraph"/>
        <w:numPr>
          <w:ilvl w:val="0"/>
          <w:numId w:val="7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Create pipeline using Copy Data activity </w:t>
      </w:r>
    </w:p>
    <w:p w14:paraId="736634BC" w14:textId="77777777" w:rsidR="00823324" w:rsidRDefault="00000000">
      <w:pPr>
        <w:pStyle w:val="ListParagraph"/>
        <w:numPr>
          <w:ilvl w:val="0"/>
          <w:numId w:val="7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Configure source and destination </w:t>
      </w:r>
    </w:p>
    <w:p w14:paraId="330204E3" w14:textId="77777777" w:rsidR="00823324" w:rsidRDefault="00000000">
      <w:pPr>
        <w:pStyle w:val="ListParagraph"/>
        <w:numPr>
          <w:ilvl w:val="0"/>
          <w:numId w:val="7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Add </w:t>
      </w:r>
      <w:proofErr w:type="spellStart"/>
      <w:r>
        <w:rPr>
          <w:rFonts w:eastAsia="Times New Roman" w:cs="Times New Roman"/>
        </w:rPr>
        <w:t>ForEach</w:t>
      </w:r>
      <w:proofErr w:type="spellEnd"/>
      <w:r>
        <w:rPr>
          <w:rFonts w:eastAsia="Times New Roman" w:cs="Times New Roman"/>
        </w:rPr>
        <w:t xml:space="preserve"> activity (optional if multiple files) </w:t>
      </w:r>
    </w:p>
    <w:p w14:paraId="6F824437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737FE451" w14:textId="77777777" w:rsidR="00823324" w:rsidRDefault="00000000">
      <w:pPr>
        <w:pStyle w:val="ListParagraph"/>
        <w:numPr>
          <w:ilvl w:val="0"/>
          <w:numId w:val="8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pipeline design </w:t>
      </w:r>
    </w:p>
    <w:p w14:paraId="38CFA6E3" w14:textId="77777777" w:rsidR="00AD3EA3" w:rsidRDefault="00AD3EA3" w:rsidP="00AD3EA3">
      <w:pPr>
        <w:spacing w:after="0"/>
        <w:rPr>
          <w:rFonts w:eastAsia="Times New Roman" w:cs="Times New Roman"/>
        </w:rPr>
      </w:pPr>
    </w:p>
    <w:p w14:paraId="72B508C3" w14:textId="2D8E29E3" w:rsidR="00AD3EA3" w:rsidRPr="00DD1475" w:rsidRDefault="00AD3EA3" w:rsidP="00AD3EA3">
      <w:pPr>
        <w:spacing w:after="0"/>
        <w:rPr>
          <w:rFonts w:eastAsia="Times New Roman" w:cs="Times New Roman"/>
          <w:b/>
          <w:bCs/>
        </w:rPr>
      </w:pPr>
      <w:r w:rsidRPr="00DD1475">
        <w:rPr>
          <w:rFonts w:eastAsia="Times New Roman" w:cs="Times New Roman"/>
          <w:b/>
          <w:bCs/>
        </w:rPr>
        <w:t>Screenshot</w:t>
      </w:r>
      <w:r w:rsidR="00646836">
        <w:rPr>
          <w:rFonts w:eastAsia="Times New Roman" w:cs="Times New Roman"/>
          <w:b/>
          <w:bCs/>
        </w:rPr>
        <w:t>s</w:t>
      </w:r>
      <w:r w:rsidRPr="00DD1475">
        <w:rPr>
          <w:rFonts w:eastAsia="Times New Roman" w:cs="Times New Roman"/>
          <w:b/>
          <w:bCs/>
        </w:rPr>
        <w:t>:</w:t>
      </w:r>
      <w:r>
        <w:rPr>
          <w:rFonts w:eastAsia="Times New Roman" w:cs="Times New Roman"/>
          <w:b/>
          <w:bCs/>
        </w:rPr>
        <w:t xml:space="preserve"> </w:t>
      </w:r>
      <w:r w:rsidRPr="00DD1475">
        <w:rPr>
          <w:rFonts w:eastAsia="Times New Roman" w:cs="Times New Roman"/>
          <w:b/>
          <w:bCs/>
        </w:rPr>
        <w:t>-</w:t>
      </w:r>
    </w:p>
    <w:p w14:paraId="2995CBB8" w14:textId="52EE69EC" w:rsidR="00AD3EA3" w:rsidRPr="00AD3EA3" w:rsidRDefault="00646836" w:rsidP="00AD3EA3">
      <w:pPr>
        <w:spacing w:after="0"/>
        <w:rPr>
          <w:rFonts w:eastAsia="Times New Roman" w:cs="Times New Roman"/>
        </w:rPr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596A206" wp14:editId="7FD8C51A">
            <wp:extent cx="5943600" cy="3527425"/>
            <wp:effectExtent l="0" t="0" r="0" b="0"/>
            <wp:docPr id="652160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0552" name="Picture 6521605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FED3" w14:textId="1F626112" w:rsidR="00823324" w:rsidRDefault="00646836">
      <w:r>
        <w:rPr>
          <w:noProof/>
        </w:rPr>
        <w:drawing>
          <wp:anchor distT="0" distB="0" distL="114300" distR="114300" simplePos="0" relativeHeight="251658240" behindDoc="1" locked="0" layoutInCell="1" allowOverlap="1" wp14:anchorId="689BCEC5" wp14:editId="285C814A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943600" cy="3530600"/>
            <wp:effectExtent l="0" t="0" r="0" b="0"/>
            <wp:wrapTight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ight>
            <wp:docPr id="400936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36983" name="Picture 4009369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AA0D1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Task 5: Pipeline Execution</w:t>
      </w:r>
    </w:p>
    <w:p w14:paraId="58086CA8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Do:</w:t>
      </w:r>
    </w:p>
    <w:p w14:paraId="563D571A" w14:textId="77777777" w:rsidR="00823324" w:rsidRDefault="00000000">
      <w:pPr>
        <w:pStyle w:val="ListParagraph"/>
        <w:numPr>
          <w:ilvl w:val="0"/>
          <w:numId w:val="9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Run pipeline using Debug/Trigger </w:t>
      </w:r>
    </w:p>
    <w:p w14:paraId="0A4353C5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53F15F71" w14:textId="77777777" w:rsidR="00823324" w:rsidRDefault="00000000">
      <w:pPr>
        <w:pStyle w:val="ListParagraph"/>
        <w:numPr>
          <w:ilvl w:val="0"/>
          <w:numId w:val="10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showing pipeline execution (Succeeded) </w:t>
      </w:r>
    </w:p>
    <w:p w14:paraId="6DE758B3" w14:textId="77777777" w:rsidR="00823324" w:rsidRDefault="00823324"/>
    <w:p w14:paraId="7572AD2D" w14:textId="50C3CABC" w:rsidR="00E51546" w:rsidRPr="00E51546" w:rsidRDefault="00E51546">
      <w:pPr>
        <w:rPr>
          <w:b/>
          <w:bCs/>
        </w:rPr>
      </w:pPr>
      <w:r w:rsidRPr="00E51546">
        <w:rPr>
          <w:b/>
          <w:bCs/>
        </w:rPr>
        <w:t>Screenshots: -</w:t>
      </w:r>
    </w:p>
    <w:p w14:paraId="3B657C23" w14:textId="34179D68" w:rsidR="00E51546" w:rsidRDefault="00E51546">
      <w:r>
        <w:rPr>
          <w:noProof/>
        </w:rPr>
        <w:drawing>
          <wp:inline distT="0" distB="0" distL="0" distR="0" wp14:anchorId="08FE7ADF" wp14:editId="0EFA64A6">
            <wp:extent cx="5943600" cy="3713480"/>
            <wp:effectExtent l="0" t="0" r="0" b="1270"/>
            <wp:docPr id="2071541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1625" name="Picture 20715416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8469" w14:textId="77777777" w:rsidR="00E51546" w:rsidRDefault="00E51546"/>
    <w:p w14:paraId="5704B65B" w14:textId="78EE1F3C" w:rsidR="00E51546" w:rsidRDefault="00E51546">
      <w:r>
        <w:rPr>
          <w:noProof/>
        </w:rPr>
        <w:lastRenderedPageBreak/>
        <w:drawing>
          <wp:inline distT="0" distB="0" distL="0" distR="0" wp14:anchorId="623126EC" wp14:editId="6E069E78">
            <wp:extent cx="5943600" cy="3533775"/>
            <wp:effectExtent l="0" t="0" r="0" b="9525"/>
            <wp:docPr id="1290406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06903" name="Picture 12904069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C562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Task 6: IAM Roles</w:t>
      </w:r>
    </w:p>
    <w:p w14:paraId="1F9B3245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Do:</w:t>
      </w:r>
    </w:p>
    <w:p w14:paraId="1FE44999" w14:textId="77777777" w:rsidR="00823324" w:rsidRDefault="00000000">
      <w:pPr>
        <w:pStyle w:val="ListParagraph"/>
        <w:numPr>
          <w:ilvl w:val="0"/>
          <w:numId w:val="1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Assign roles: </w:t>
      </w:r>
    </w:p>
    <w:p w14:paraId="13E845D5" w14:textId="77777777" w:rsidR="00823324" w:rsidRDefault="00000000">
      <w:pPr>
        <w:pStyle w:val="ListParagraph"/>
        <w:numPr>
          <w:ilvl w:val="1"/>
          <w:numId w:val="1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Reader </w:t>
      </w:r>
    </w:p>
    <w:p w14:paraId="50CBA849" w14:textId="77777777" w:rsidR="00823324" w:rsidRDefault="00000000">
      <w:pPr>
        <w:pStyle w:val="ListParagraph"/>
        <w:numPr>
          <w:ilvl w:val="1"/>
          <w:numId w:val="1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Contributor </w:t>
      </w:r>
    </w:p>
    <w:p w14:paraId="3003E34B" w14:textId="77777777" w:rsidR="00823324" w:rsidRDefault="00000000">
      <w:pPr>
        <w:pStyle w:val="ListParagraph"/>
        <w:numPr>
          <w:ilvl w:val="0"/>
          <w:numId w:val="11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Provide access to ADF for Storage </w:t>
      </w:r>
    </w:p>
    <w:p w14:paraId="203387DE" w14:textId="77777777" w:rsidR="00823324" w:rsidRDefault="00000000">
      <w:pPr>
        <w:spacing w:before="240" w:after="240"/>
      </w:pPr>
      <w:r>
        <w:rPr>
          <w:rFonts w:eastAsia="Times New Roman" w:cs="Times New Roman"/>
          <w:b/>
          <w:bCs/>
        </w:rPr>
        <w:t>Deliverable:</w:t>
      </w:r>
    </w:p>
    <w:p w14:paraId="04A36E68" w14:textId="74DAC589" w:rsidR="00E51546" w:rsidRDefault="00000000" w:rsidP="00E51546">
      <w:pPr>
        <w:pStyle w:val="ListParagraph"/>
        <w:numPr>
          <w:ilvl w:val="0"/>
          <w:numId w:val="12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Screenshot of role assignment </w:t>
      </w:r>
    </w:p>
    <w:p w14:paraId="2D5DE8B1" w14:textId="77777777" w:rsidR="00E51546" w:rsidRDefault="00E51546" w:rsidP="00E51546">
      <w:pPr>
        <w:spacing w:after="0"/>
        <w:rPr>
          <w:rFonts w:eastAsia="Times New Roman" w:cs="Times New Roman"/>
        </w:rPr>
      </w:pPr>
    </w:p>
    <w:p w14:paraId="3D0D4FA6" w14:textId="2FD2BD24" w:rsidR="00E51546" w:rsidRDefault="00E51546" w:rsidP="00E51546">
      <w:pPr>
        <w:spacing w:after="0"/>
        <w:rPr>
          <w:rFonts w:eastAsia="Times New Roman" w:cs="Times New Roman"/>
          <w:b/>
          <w:bCs/>
        </w:rPr>
      </w:pPr>
      <w:r w:rsidRPr="00E51546">
        <w:rPr>
          <w:rFonts w:eastAsia="Times New Roman" w:cs="Times New Roman"/>
          <w:b/>
          <w:bCs/>
        </w:rPr>
        <w:t>Screenshots: -</w:t>
      </w:r>
    </w:p>
    <w:p w14:paraId="45A269AE" w14:textId="27BE2D2D" w:rsidR="00E51546" w:rsidRPr="00E51546" w:rsidRDefault="00E51546" w:rsidP="00E51546">
      <w:pPr>
        <w:spacing w:after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noProof/>
        </w:rPr>
        <w:lastRenderedPageBreak/>
        <w:drawing>
          <wp:inline distT="0" distB="0" distL="0" distR="0" wp14:anchorId="45D7E01B" wp14:editId="11406245">
            <wp:extent cx="5943600" cy="3713480"/>
            <wp:effectExtent l="0" t="0" r="0" b="1270"/>
            <wp:docPr id="65072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194" name="Picture 650721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0539" w14:textId="77777777" w:rsidR="00823324" w:rsidRDefault="00823324"/>
    <w:p w14:paraId="50943159" w14:textId="77777777" w:rsidR="00823324" w:rsidRDefault="00000000">
      <w:pPr>
        <w:pStyle w:val="Heading2"/>
        <w:spacing w:before="299" w:after="299"/>
        <w:rPr>
          <w:rFonts w:ascii="Times New Roman" w:eastAsia="Times New Roman" w:hAnsi="Times New Roman"/>
          <w:b/>
          <w:bCs/>
          <w:color w:val="auto"/>
          <w:sz w:val="36"/>
          <w:szCs w:val="36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</w:rPr>
        <w:t>Mini Project (Final Task)</w:t>
      </w:r>
    </w:p>
    <w:p w14:paraId="603614C6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Problem Statement:</w:t>
      </w:r>
    </w:p>
    <w:p w14:paraId="15C7C9EC" w14:textId="77777777" w:rsidR="00823324" w:rsidRDefault="00000000">
      <w:pPr>
        <w:spacing w:before="240" w:after="240"/>
      </w:pPr>
      <w:r>
        <w:rPr>
          <w:rFonts w:eastAsia="Times New Roman" w:cs="Times New Roman"/>
        </w:rPr>
        <w:t>Build a complete pipeline that reads a CSV file from Blob Storage and processes it using Azure Data Factory.</w:t>
      </w:r>
    </w:p>
    <w:p w14:paraId="2C9A1BFB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Requirements:</w:t>
      </w:r>
    </w:p>
    <w:p w14:paraId="2F303D55" w14:textId="77777777" w:rsidR="00823324" w:rsidRDefault="00000000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Source: CSV file in Blob </w:t>
      </w:r>
    </w:p>
    <w:p w14:paraId="68ADB4DA" w14:textId="77777777" w:rsidR="00823324" w:rsidRDefault="00000000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Use: Linked Service + Dataset + Pipeline </w:t>
      </w:r>
    </w:p>
    <w:p w14:paraId="6AFFFA44" w14:textId="77777777" w:rsidR="00823324" w:rsidRDefault="00000000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Process: Copy Data + Metadata check </w:t>
      </w:r>
    </w:p>
    <w:p w14:paraId="7930F231" w14:textId="77777777" w:rsidR="00823324" w:rsidRDefault="00000000">
      <w:pPr>
        <w:pStyle w:val="ListParagraph"/>
        <w:numPr>
          <w:ilvl w:val="0"/>
          <w:numId w:val="13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Destination: New file/location </w:t>
      </w:r>
    </w:p>
    <w:p w14:paraId="65C84CCA" w14:textId="77777777" w:rsidR="00823324" w:rsidRDefault="00000000">
      <w:pPr>
        <w:pStyle w:val="Heading3"/>
        <w:spacing w:before="281" w:after="281"/>
        <w:rPr>
          <w:rFonts w:eastAsia="Times New Roman"/>
          <w:b/>
          <w:bCs/>
          <w:color w:val="auto"/>
        </w:rPr>
      </w:pPr>
      <w:r>
        <w:rPr>
          <w:rFonts w:eastAsia="Times New Roman"/>
          <w:b/>
          <w:bCs/>
          <w:color w:val="auto"/>
        </w:rPr>
        <w:t>Expected Output:</w:t>
      </w:r>
    </w:p>
    <w:p w14:paraId="5036DF7D" w14:textId="77777777" w:rsidR="00823324" w:rsidRDefault="00000000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Pipeline executed successfully </w:t>
      </w:r>
    </w:p>
    <w:p w14:paraId="64288CC9" w14:textId="77777777" w:rsidR="00823324" w:rsidRDefault="00000000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Data copied to destination </w:t>
      </w:r>
    </w:p>
    <w:p w14:paraId="02ADD4B6" w14:textId="77777777" w:rsidR="00823324" w:rsidRDefault="00000000">
      <w:pPr>
        <w:pStyle w:val="ListParagraph"/>
        <w:numPr>
          <w:ilvl w:val="0"/>
          <w:numId w:val="14"/>
        </w:numPr>
        <w:spacing w:after="0"/>
        <w:rPr>
          <w:rFonts w:eastAsia="Times New Roman" w:cs="Times New Roman"/>
        </w:rPr>
      </w:pPr>
      <w:r>
        <w:rPr>
          <w:rFonts w:eastAsia="Times New Roman" w:cs="Times New Roman"/>
        </w:rPr>
        <w:t>Metadata validated</w:t>
      </w:r>
    </w:p>
    <w:p w14:paraId="0818FC85" w14:textId="29030DF3" w:rsidR="008222CE" w:rsidRDefault="008222CE" w:rsidP="008222CE">
      <w:pPr>
        <w:spacing w:after="0"/>
        <w:ind w:left="360"/>
        <w:rPr>
          <w:rFonts w:eastAsia="Times New Roman" w:cs="Times New Roman"/>
          <w:b/>
          <w:bCs/>
        </w:rPr>
      </w:pPr>
      <w:proofErr w:type="gramStart"/>
      <w:r w:rsidRPr="008222CE">
        <w:rPr>
          <w:rFonts w:eastAsia="Times New Roman" w:cs="Times New Roman"/>
          <w:b/>
          <w:bCs/>
        </w:rPr>
        <w:lastRenderedPageBreak/>
        <w:t>Result :</w:t>
      </w:r>
      <w:proofErr w:type="gramEnd"/>
      <w:r w:rsidRPr="008222CE">
        <w:rPr>
          <w:rFonts w:eastAsia="Times New Roman" w:cs="Times New Roman"/>
          <w:b/>
          <w:bCs/>
        </w:rPr>
        <w:t xml:space="preserve"> </w:t>
      </w:r>
    </w:p>
    <w:p w14:paraId="7011D0F9" w14:textId="7442C834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Mini Project: CSV Data Pipeline using Azure Data Factory</w:t>
      </w:r>
    </w:p>
    <w:p w14:paraId="768ADFC2" w14:textId="77777777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</w:p>
    <w:p w14:paraId="48B706B1" w14:textId="062F7FAD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Source:</w:t>
      </w:r>
    </w:p>
    <w:p w14:paraId="30889FD3" w14:textId="1E952EB9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Azure Blob Storage containing Sample-Superstore.csv</w:t>
      </w:r>
    </w:p>
    <w:p w14:paraId="04682E3C" w14:textId="77777777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</w:p>
    <w:p w14:paraId="2BC25956" w14:textId="655EC5E6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Processing:</w:t>
      </w:r>
    </w:p>
    <w:p w14:paraId="59EA1228" w14:textId="359D3F0F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1. Get Metadata activity validates file existence and metadata.</w:t>
      </w:r>
    </w:p>
    <w:p w14:paraId="03C7612D" w14:textId="26C90533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2. Copy Data activity transfers data from source container to destination.</w:t>
      </w:r>
    </w:p>
    <w:p w14:paraId="12E7AA41" w14:textId="634A5BEE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</w:p>
    <w:p w14:paraId="5C7B4E36" w14:textId="431D2370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Destination:</w:t>
      </w:r>
    </w:p>
    <w:p w14:paraId="01745C37" w14:textId="614964DA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Azure Blob Storage output folder containing Superstore_Output.csv</w:t>
      </w:r>
    </w:p>
    <w:p w14:paraId="6802615A" w14:textId="77777777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</w:p>
    <w:p w14:paraId="3E5D9C74" w14:textId="304EFE39" w:rsidR="008222CE" w:rsidRP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Result:</w:t>
      </w:r>
    </w:p>
    <w:p w14:paraId="1FBDB6AE" w14:textId="2CA2469D" w:rsidR="008222CE" w:rsidRDefault="008222CE" w:rsidP="008222CE">
      <w:pPr>
        <w:spacing w:after="0"/>
        <w:ind w:left="360"/>
        <w:rPr>
          <w:rFonts w:eastAsia="Times New Roman" w:cs="Times New Roman"/>
        </w:rPr>
      </w:pPr>
      <w:r w:rsidRPr="008222CE">
        <w:rPr>
          <w:rFonts w:eastAsia="Times New Roman" w:cs="Times New Roman"/>
        </w:rPr>
        <w:t>Pipeline executed successfully and data was copied successfully.</w:t>
      </w:r>
    </w:p>
    <w:p w14:paraId="001DF82A" w14:textId="798F25D9" w:rsidR="008222CE" w:rsidRDefault="008222CE" w:rsidP="008222CE">
      <w:pPr>
        <w:spacing w:after="0"/>
        <w:ind w:left="36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I used the Kaggle dataset provided by the company for this mini project. While the individual screenshots via each tasks show the required picture, I am attending all the screenshots that validates the pipeline end to end execution along with some of the errors I encounter </w:t>
      </w:r>
      <w:proofErr w:type="gramStart"/>
      <w:r>
        <w:rPr>
          <w:rFonts w:eastAsia="Times New Roman" w:cs="Times New Roman"/>
        </w:rPr>
        <w:t>including :</w:t>
      </w:r>
      <w:proofErr w:type="gramEnd"/>
    </w:p>
    <w:p w14:paraId="39A87C9D" w14:textId="344E6E2D" w:rsidR="008222CE" w:rsidRPr="008222CE" w:rsidRDefault="008222CE" w:rsidP="008222CE">
      <w:pPr>
        <w:spacing w:after="0"/>
        <w:ind w:left="360"/>
        <w:jc w:val="center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</w:rPr>
        <w:t>“</w:t>
      </w:r>
      <w:proofErr w:type="spellStart"/>
      <w:r w:rsidRPr="008222CE">
        <w:rPr>
          <w:rFonts w:eastAsia="Times New Roman" w:cs="Times New Roman"/>
          <w:i/>
          <w:iCs/>
        </w:rPr>
        <w:t>ErrorCode</w:t>
      </w:r>
      <w:proofErr w:type="spellEnd"/>
      <w:r w:rsidRPr="008222CE">
        <w:rPr>
          <w:rFonts w:eastAsia="Times New Roman" w:cs="Times New Roman"/>
          <w:i/>
          <w:iCs/>
        </w:rPr>
        <w:t>=</w:t>
      </w:r>
      <w:proofErr w:type="spellStart"/>
      <w:r w:rsidRPr="008222CE">
        <w:rPr>
          <w:rFonts w:eastAsia="Times New Roman" w:cs="Times New Roman"/>
          <w:i/>
          <w:iCs/>
        </w:rPr>
        <w:t>DelimitedTextMoreColumnsThanDefined</w:t>
      </w:r>
      <w:proofErr w:type="spellEnd"/>
    </w:p>
    <w:p w14:paraId="0FC169BB" w14:textId="677D0B49" w:rsidR="008222CE" w:rsidRPr="008222CE" w:rsidRDefault="008222CE" w:rsidP="008222CE">
      <w:pPr>
        <w:spacing w:after="0"/>
        <w:ind w:left="360"/>
        <w:jc w:val="center"/>
        <w:rPr>
          <w:rFonts w:eastAsia="Times New Roman" w:cs="Times New Roman"/>
          <w:i/>
          <w:iCs/>
        </w:rPr>
      </w:pPr>
      <w:r w:rsidRPr="008222CE">
        <w:rPr>
          <w:rFonts w:eastAsia="Times New Roman" w:cs="Times New Roman"/>
          <w:i/>
          <w:iCs/>
        </w:rPr>
        <w:t>Error found when processing 'Csv/</w:t>
      </w:r>
      <w:proofErr w:type="spellStart"/>
      <w:r w:rsidRPr="008222CE">
        <w:rPr>
          <w:rFonts w:eastAsia="Times New Roman" w:cs="Times New Roman"/>
          <w:i/>
          <w:iCs/>
        </w:rPr>
        <w:t>Tsv</w:t>
      </w:r>
      <w:proofErr w:type="spellEnd"/>
      <w:r w:rsidRPr="008222CE">
        <w:rPr>
          <w:rFonts w:eastAsia="Times New Roman" w:cs="Times New Roman"/>
          <w:i/>
          <w:iCs/>
        </w:rPr>
        <w:t xml:space="preserve"> Format Text' source 'Sample - Superstore.csv'</w:t>
      </w:r>
    </w:p>
    <w:p w14:paraId="0A01E47B" w14:textId="77777777" w:rsidR="008222CE" w:rsidRPr="008222CE" w:rsidRDefault="008222CE" w:rsidP="008222CE">
      <w:pPr>
        <w:spacing w:after="0"/>
        <w:ind w:left="360"/>
        <w:jc w:val="center"/>
        <w:rPr>
          <w:rFonts w:eastAsia="Times New Roman" w:cs="Times New Roman"/>
          <w:i/>
          <w:iCs/>
        </w:rPr>
      </w:pPr>
      <w:r w:rsidRPr="008222CE">
        <w:rPr>
          <w:rFonts w:eastAsia="Times New Roman" w:cs="Times New Roman"/>
          <w:i/>
          <w:iCs/>
        </w:rPr>
        <w:t>with row number 34:</w:t>
      </w:r>
    </w:p>
    <w:p w14:paraId="4B69C368" w14:textId="3E780979" w:rsidR="008222CE" w:rsidRDefault="008222CE" w:rsidP="008222CE">
      <w:pPr>
        <w:spacing w:after="0"/>
        <w:ind w:left="360"/>
        <w:jc w:val="center"/>
        <w:rPr>
          <w:rFonts w:eastAsia="Times New Roman" w:cs="Times New Roman"/>
          <w:i/>
          <w:iCs/>
        </w:rPr>
      </w:pPr>
      <w:r w:rsidRPr="008222CE">
        <w:rPr>
          <w:rFonts w:eastAsia="Times New Roman" w:cs="Times New Roman"/>
          <w:i/>
          <w:iCs/>
        </w:rPr>
        <w:t>found more columns than expected column count 21</w:t>
      </w:r>
      <w:r>
        <w:rPr>
          <w:rFonts w:eastAsia="Times New Roman" w:cs="Times New Roman"/>
          <w:i/>
          <w:iCs/>
        </w:rPr>
        <w:t>“</w:t>
      </w:r>
    </w:p>
    <w:p w14:paraId="39EF194C" w14:textId="77777777" w:rsidR="008222CE" w:rsidRDefault="008222CE" w:rsidP="008222CE">
      <w:pPr>
        <w:spacing w:after="0"/>
        <w:ind w:left="360"/>
        <w:rPr>
          <w:rFonts w:eastAsia="Times New Roman" w:cs="Times New Roman"/>
        </w:rPr>
      </w:pPr>
    </w:p>
    <w:p w14:paraId="2B2428FE" w14:textId="4A91C88C" w:rsidR="008222CE" w:rsidRDefault="008222CE" w:rsidP="008222CE">
      <w:pPr>
        <w:spacing w:after="0"/>
        <w:ind w:left="360"/>
        <w:rPr>
          <w:rFonts w:eastAsia="Times New Roman" w:cs="Times New Roman"/>
        </w:rPr>
      </w:pPr>
      <w:r>
        <w:rPr>
          <w:rFonts w:eastAsia="Times New Roman" w:cs="Times New Roman"/>
        </w:rPr>
        <w:t>Debugged it using AI tools (</w:t>
      </w:r>
      <w:proofErr w:type="spellStart"/>
      <w:r>
        <w:rPr>
          <w:rFonts w:eastAsia="Times New Roman" w:cs="Times New Roman"/>
        </w:rPr>
        <w:t>ie</w:t>
      </w:r>
      <w:proofErr w:type="spellEnd"/>
      <w:r>
        <w:rPr>
          <w:rFonts w:eastAsia="Times New Roman" w:cs="Times New Roman"/>
        </w:rPr>
        <w:t>. ChatGPT)</w:t>
      </w:r>
    </w:p>
    <w:p w14:paraId="10FCDCD3" w14:textId="4FE54A51" w:rsidR="008222CE" w:rsidRDefault="008222CE" w:rsidP="008222CE">
      <w:pPr>
        <w:spacing w:after="0"/>
        <w:ind w:left="360"/>
        <w:rPr>
          <w:rFonts w:eastAsia="Times New Roman" w:cs="Times New Roman"/>
        </w:rPr>
      </w:pPr>
      <w:r>
        <w:rPr>
          <w:rFonts w:eastAsia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92AB81D" wp14:editId="5BEA4C4B">
            <wp:simplePos x="0" y="0"/>
            <wp:positionH relativeFrom="column">
              <wp:posOffset>-30480</wp:posOffset>
            </wp:positionH>
            <wp:positionV relativeFrom="paragraph">
              <wp:posOffset>213360</wp:posOffset>
            </wp:positionV>
            <wp:extent cx="5941695" cy="3542030"/>
            <wp:effectExtent l="0" t="0" r="1905" b="1270"/>
            <wp:wrapNone/>
            <wp:docPr id="20931035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3566" name="Picture 2093103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D5790" w14:textId="77777777" w:rsidR="008222CE" w:rsidRDefault="008222CE" w:rsidP="008222CE">
      <w:pPr>
        <w:spacing w:after="0"/>
        <w:ind w:left="360"/>
        <w:rPr>
          <w:rFonts w:eastAsia="Times New Roman" w:cs="Times New Roman"/>
          <w:b/>
          <w:bCs/>
        </w:rPr>
      </w:pPr>
      <w:r w:rsidRPr="008222CE">
        <w:rPr>
          <w:rFonts w:eastAsia="Times New Roman" w:cs="Times New Roman"/>
          <w:b/>
          <w:bCs/>
        </w:rPr>
        <w:t>Screenshots:</w:t>
      </w:r>
      <w:r>
        <w:rPr>
          <w:rFonts w:eastAsia="Times New Roman" w:cs="Times New Roman"/>
          <w:b/>
          <w:bCs/>
        </w:rPr>
        <w:t xml:space="preserve"> - </w:t>
      </w:r>
    </w:p>
    <w:p w14:paraId="215DFE4E" w14:textId="77777777" w:rsidR="008222CE" w:rsidRDefault="008222CE" w:rsidP="008222CE">
      <w:pPr>
        <w:spacing w:after="0"/>
        <w:ind w:left="360"/>
        <w:rPr>
          <w:rFonts w:eastAsia="Times New Roman" w:cs="Times New Roman"/>
          <w:b/>
          <w:bCs/>
        </w:rPr>
      </w:pPr>
    </w:p>
    <w:p w14:paraId="36E4CE51" w14:textId="04F0735B" w:rsidR="008222CE" w:rsidRPr="008222CE" w:rsidRDefault="008222CE" w:rsidP="008222CE">
      <w:pPr>
        <w:spacing w:after="0"/>
        <w:ind w:left="360"/>
        <w:rPr>
          <w:rFonts w:eastAsia="Times New Roman" w:cs="Times New Roman"/>
          <w:b/>
          <w:bCs/>
        </w:rPr>
      </w:pPr>
      <w:r w:rsidRPr="008222CE">
        <w:rPr>
          <w:rFonts w:eastAsia="Times New Roman" w:cs="Times New Roman"/>
          <w:b/>
          <w:bCs/>
        </w:rPr>
        <w:t xml:space="preserve"> </w:t>
      </w:r>
    </w:p>
    <w:p w14:paraId="3263D765" w14:textId="48124DC3" w:rsidR="008222CE" w:rsidRPr="008222CE" w:rsidRDefault="008222CE" w:rsidP="008222CE">
      <w:pPr>
        <w:spacing w:after="0"/>
        <w:ind w:left="360"/>
        <w:rPr>
          <w:rFonts w:eastAsia="Times New Roman" w:cs="Times New Roman"/>
          <w:i/>
          <w:iCs/>
        </w:rPr>
      </w:pPr>
    </w:p>
    <w:p w14:paraId="62464B3A" w14:textId="77777777" w:rsidR="008222CE" w:rsidRDefault="008222CE"/>
    <w:p w14:paraId="2BF16009" w14:textId="77777777" w:rsidR="008222CE" w:rsidRDefault="008222CE"/>
    <w:p w14:paraId="5CF3E494" w14:textId="77777777" w:rsidR="008222CE" w:rsidRDefault="008222CE"/>
    <w:p w14:paraId="52D322CC" w14:textId="77777777" w:rsidR="008222CE" w:rsidRDefault="008222CE"/>
    <w:p w14:paraId="3126338C" w14:textId="77777777" w:rsidR="008222CE" w:rsidRDefault="008222CE"/>
    <w:p w14:paraId="186E6928" w14:textId="77777777" w:rsidR="008222CE" w:rsidRDefault="008222CE">
      <w:r>
        <w:rPr>
          <w:noProof/>
        </w:rPr>
        <w:drawing>
          <wp:anchor distT="0" distB="0" distL="114300" distR="114300" simplePos="0" relativeHeight="251665408" behindDoc="0" locked="0" layoutInCell="1" allowOverlap="1" wp14:anchorId="0B79C745" wp14:editId="24DD614B">
            <wp:simplePos x="0" y="0"/>
            <wp:positionH relativeFrom="column">
              <wp:posOffset>0</wp:posOffset>
            </wp:positionH>
            <wp:positionV relativeFrom="paragraph">
              <wp:posOffset>-7613015</wp:posOffset>
            </wp:positionV>
            <wp:extent cx="5943600" cy="3533775"/>
            <wp:effectExtent l="0" t="0" r="0" b="9525"/>
            <wp:wrapNone/>
            <wp:docPr id="8915194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9407" name="Picture 8915194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CE684" w14:textId="77777777" w:rsidR="008222CE" w:rsidRDefault="008222CE"/>
    <w:p w14:paraId="364CC20F" w14:textId="1E5CB9A0" w:rsidR="008222CE" w:rsidRDefault="008222C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A308451" wp14:editId="7BF298D0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5943600" cy="3527425"/>
            <wp:effectExtent l="0" t="0" r="0" b="0"/>
            <wp:wrapNone/>
            <wp:docPr id="14262791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9120" name="Picture 1426279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89C2C" w14:textId="6EBE7702" w:rsidR="008222CE" w:rsidRDefault="008222CE">
      <w:pPr>
        <w:suppressAutoHyphens w:val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AC9CF9" wp14:editId="69EB1E34">
            <wp:simplePos x="0" y="0"/>
            <wp:positionH relativeFrom="margin">
              <wp:align>right</wp:align>
            </wp:positionH>
            <wp:positionV relativeFrom="paragraph">
              <wp:posOffset>3900805</wp:posOffset>
            </wp:positionV>
            <wp:extent cx="5943600" cy="3373120"/>
            <wp:effectExtent l="0" t="0" r="0" b="0"/>
            <wp:wrapTight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ight>
            <wp:docPr id="3209292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9209" name="Picture 32092920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88F913" w14:textId="77777777" w:rsidR="008222CE" w:rsidRDefault="008222CE">
      <w:r>
        <w:rPr>
          <w:noProof/>
        </w:rPr>
        <w:lastRenderedPageBreak/>
        <w:drawing>
          <wp:inline distT="0" distB="0" distL="0" distR="0" wp14:anchorId="5F2C0646" wp14:editId="64213B41">
            <wp:extent cx="5943600" cy="3530600"/>
            <wp:effectExtent l="0" t="0" r="0" b="0"/>
            <wp:docPr id="1564042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294" name="Picture 1564042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C2356" wp14:editId="088EAA20">
            <wp:extent cx="5943600" cy="3527425"/>
            <wp:effectExtent l="0" t="0" r="0" b="0"/>
            <wp:docPr id="13015264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6444" name="Picture 13015264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D758BA" wp14:editId="0766A9D9">
            <wp:extent cx="5943600" cy="3527425"/>
            <wp:effectExtent l="0" t="0" r="0" b="0"/>
            <wp:docPr id="13626439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43945" name="Picture 13626439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5A9" w14:textId="7D3C21DD" w:rsidR="008222CE" w:rsidRDefault="008222CE">
      <w:pPr>
        <w:suppressAutoHyphens w:val="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A2EC5BD" wp14:editId="54457357">
            <wp:simplePos x="0" y="0"/>
            <wp:positionH relativeFrom="margin">
              <wp:align>right</wp:align>
            </wp:positionH>
            <wp:positionV relativeFrom="paragraph">
              <wp:posOffset>480695</wp:posOffset>
            </wp:positionV>
            <wp:extent cx="5943600" cy="3533775"/>
            <wp:effectExtent l="0" t="0" r="0" b="9525"/>
            <wp:wrapNone/>
            <wp:docPr id="11157820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2056" name="Picture 11157820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6B34B74" w14:textId="6321E5B1" w:rsidR="008222CE" w:rsidRDefault="008222CE"/>
    <w:p w14:paraId="5984B04D" w14:textId="06383BB8" w:rsidR="008222CE" w:rsidRDefault="008222CE">
      <w:pPr>
        <w:suppressAutoHyphens w:val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B18D84" wp14:editId="3D6E8733">
            <wp:simplePos x="0" y="0"/>
            <wp:positionH relativeFrom="margin">
              <wp:align>right</wp:align>
            </wp:positionH>
            <wp:positionV relativeFrom="paragraph">
              <wp:posOffset>2567940</wp:posOffset>
            </wp:positionV>
            <wp:extent cx="5943600" cy="3524885"/>
            <wp:effectExtent l="0" t="0" r="0" b="0"/>
            <wp:wrapNone/>
            <wp:docPr id="89207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108" name="Picture 892071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2A6F43D" wp14:editId="02B0385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1743710"/>
            <wp:effectExtent l="0" t="0" r="0" b="8890"/>
            <wp:wrapNone/>
            <wp:docPr id="16391276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7687" name="Picture 16391276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1C60DDA" w14:textId="61B04FAB" w:rsidR="00823324" w:rsidRDefault="008222CE">
      <w:r>
        <w:rPr>
          <w:noProof/>
        </w:rPr>
        <w:lastRenderedPageBreak/>
        <w:drawing>
          <wp:inline distT="0" distB="0" distL="0" distR="0" wp14:anchorId="62F7D6CA" wp14:editId="1DEC0609">
            <wp:extent cx="5943600" cy="3713480"/>
            <wp:effectExtent l="0" t="0" r="0" b="1270"/>
            <wp:docPr id="11153885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8591" name="Picture 11153885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6F557" wp14:editId="366A0FC7">
            <wp:extent cx="5943600" cy="3533775"/>
            <wp:effectExtent l="0" t="0" r="0" b="9525"/>
            <wp:docPr id="3774649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4912" name="Picture 3774649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8C8FD6" wp14:editId="54AE1BB7">
            <wp:extent cx="5943600" cy="3713480"/>
            <wp:effectExtent l="0" t="0" r="0" b="1270"/>
            <wp:docPr id="511296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9697" name="Picture 511296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BE2709" wp14:editId="31CE5C0D">
            <wp:extent cx="5943600" cy="3524885"/>
            <wp:effectExtent l="0" t="0" r="0" b="0"/>
            <wp:docPr id="19393151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5130" name="Picture 19393151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34EC5" wp14:editId="5ED87A08">
            <wp:extent cx="5943600" cy="3713480"/>
            <wp:effectExtent l="0" t="0" r="0" b="1270"/>
            <wp:docPr id="19869473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7389" name="Picture 198694738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FB7EF" wp14:editId="6031500A">
            <wp:extent cx="5943600" cy="3530600"/>
            <wp:effectExtent l="0" t="0" r="0" b="0"/>
            <wp:docPr id="16972180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8073" name="Picture 1697218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E1252" wp14:editId="65D2B9DD">
            <wp:extent cx="5943600" cy="3527425"/>
            <wp:effectExtent l="0" t="0" r="0" b="0"/>
            <wp:docPr id="16486205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0502" name="Picture 16486205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6F529" wp14:editId="343EBC83">
            <wp:extent cx="5943600" cy="3527425"/>
            <wp:effectExtent l="0" t="0" r="0" b="0"/>
            <wp:docPr id="12124692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9215" name="Picture 12124692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D87AE" wp14:editId="46CCA766">
            <wp:extent cx="5943600" cy="1743710"/>
            <wp:effectExtent l="0" t="0" r="0" b="8890"/>
            <wp:docPr id="17589213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1385" name="Picture 17589213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D2FE2" wp14:editId="158C6A09">
            <wp:extent cx="5943600" cy="3533775"/>
            <wp:effectExtent l="0" t="0" r="0" b="9525"/>
            <wp:docPr id="7921170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7003" name="Picture 7921170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324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C5EF" w14:textId="77777777" w:rsidR="00271139" w:rsidRDefault="00271139">
      <w:pPr>
        <w:spacing w:after="0" w:line="240" w:lineRule="auto"/>
      </w:pPr>
      <w:r>
        <w:separator/>
      </w:r>
    </w:p>
  </w:endnote>
  <w:endnote w:type="continuationSeparator" w:id="0">
    <w:p w14:paraId="70EA294D" w14:textId="77777777" w:rsidR="00271139" w:rsidRDefault="0027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8C2CD6" w14:paraId="50E0F202" w14:textId="77777777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F1CAB88" w14:textId="77777777" w:rsidR="00000000" w:rsidRDefault="00000000">
          <w:pPr>
            <w:pStyle w:val="Header"/>
            <w:ind w:left="-115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9ED6A0F" w14:textId="77777777" w:rsidR="00000000" w:rsidRDefault="00000000">
          <w:pPr>
            <w:pStyle w:val="Header"/>
            <w:jc w:val="center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40A796B" w14:textId="77777777" w:rsidR="00000000" w:rsidRDefault="00000000">
          <w:pPr>
            <w:pStyle w:val="Header"/>
            <w:ind w:right="-115"/>
            <w:jc w:val="right"/>
          </w:pPr>
        </w:p>
      </w:tc>
    </w:tr>
  </w:tbl>
  <w:p w14:paraId="60B1258B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8C2CD6" w14:paraId="07387646" w14:textId="77777777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118BB66" w14:textId="77777777" w:rsidR="00000000" w:rsidRDefault="00000000">
          <w:pPr>
            <w:pStyle w:val="Header"/>
            <w:ind w:left="-115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CD9F50C" w14:textId="77777777" w:rsidR="00000000" w:rsidRDefault="00000000">
          <w:pPr>
            <w:pStyle w:val="Header"/>
            <w:jc w:val="center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09AA1A8" w14:textId="77777777" w:rsidR="00000000" w:rsidRDefault="00000000">
          <w:pPr>
            <w:pStyle w:val="Header"/>
            <w:ind w:right="-115"/>
            <w:jc w:val="right"/>
          </w:pPr>
        </w:p>
      </w:tc>
    </w:tr>
  </w:tbl>
  <w:p w14:paraId="1C1E1B1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B51A6" w14:textId="77777777" w:rsidR="00271139" w:rsidRDefault="002711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55DE691" w14:textId="77777777" w:rsidR="00271139" w:rsidRDefault="00271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9C73" w14:textId="77777777" w:rsidR="00000000" w:rsidRDefault="00000000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WEEK 4 - ASSIGNMENT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6D1B" w14:textId="77777777" w:rsidR="00000000" w:rsidRDefault="00000000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WEEK 4 –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33A7"/>
    <w:multiLevelType w:val="multilevel"/>
    <w:tmpl w:val="728247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7EC7E75"/>
    <w:multiLevelType w:val="multilevel"/>
    <w:tmpl w:val="4812470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3CB5BBF"/>
    <w:multiLevelType w:val="multilevel"/>
    <w:tmpl w:val="F71230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F7D7C49"/>
    <w:multiLevelType w:val="multilevel"/>
    <w:tmpl w:val="BBFEA84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75B5EB2"/>
    <w:multiLevelType w:val="multilevel"/>
    <w:tmpl w:val="2C3A1E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B2346D8"/>
    <w:multiLevelType w:val="multilevel"/>
    <w:tmpl w:val="3444A0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736025B"/>
    <w:multiLevelType w:val="multilevel"/>
    <w:tmpl w:val="3B84A24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BFC263E"/>
    <w:multiLevelType w:val="multilevel"/>
    <w:tmpl w:val="BDAACC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667D1775"/>
    <w:multiLevelType w:val="multilevel"/>
    <w:tmpl w:val="4B205CA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6DF77551"/>
    <w:multiLevelType w:val="multilevel"/>
    <w:tmpl w:val="CF5A25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4484BF8"/>
    <w:multiLevelType w:val="multilevel"/>
    <w:tmpl w:val="6A6074C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772B0D90"/>
    <w:multiLevelType w:val="multilevel"/>
    <w:tmpl w:val="07300FA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786D482E"/>
    <w:multiLevelType w:val="multilevel"/>
    <w:tmpl w:val="9DA2E73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F7A3F6C"/>
    <w:multiLevelType w:val="multilevel"/>
    <w:tmpl w:val="CBA411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44108161">
    <w:abstractNumId w:val="6"/>
  </w:num>
  <w:num w:numId="2" w16cid:durableId="500043698">
    <w:abstractNumId w:val="13"/>
  </w:num>
  <w:num w:numId="3" w16cid:durableId="1607926827">
    <w:abstractNumId w:val="11"/>
  </w:num>
  <w:num w:numId="4" w16cid:durableId="325549670">
    <w:abstractNumId w:val="2"/>
  </w:num>
  <w:num w:numId="5" w16cid:durableId="894119030">
    <w:abstractNumId w:val="0"/>
  </w:num>
  <w:num w:numId="6" w16cid:durableId="1408530089">
    <w:abstractNumId w:val="4"/>
  </w:num>
  <w:num w:numId="7" w16cid:durableId="1319311264">
    <w:abstractNumId w:val="10"/>
  </w:num>
  <w:num w:numId="8" w16cid:durableId="2013726806">
    <w:abstractNumId w:val="7"/>
  </w:num>
  <w:num w:numId="9" w16cid:durableId="589699101">
    <w:abstractNumId w:val="3"/>
  </w:num>
  <w:num w:numId="10" w16cid:durableId="203953775">
    <w:abstractNumId w:val="1"/>
  </w:num>
  <w:num w:numId="11" w16cid:durableId="1175074369">
    <w:abstractNumId w:val="12"/>
  </w:num>
  <w:num w:numId="12" w16cid:durableId="262735764">
    <w:abstractNumId w:val="5"/>
  </w:num>
  <w:num w:numId="13" w16cid:durableId="1541472676">
    <w:abstractNumId w:val="8"/>
  </w:num>
  <w:num w:numId="14" w16cid:durableId="1908801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23324"/>
    <w:rsid w:val="001312ED"/>
    <w:rsid w:val="00271139"/>
    <w:rsid w:val="00646836"/>
    <w:rsid w:val="00791765"/>
    <w:rsid w:val="008222CE"/>
    <w:rsid w:val="00823324"/>
    <w:rsid w:val="00AD3EA3"/>
    <w:rsid w:val="00DD1475"/>
    <w:rsid w:val="00E5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F353"/>
  <w15:docId w15:val="{35EEA1BB-B6E4-462A-AE9D-EF218893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rial"/>
        <w:sz w:val="24"/>
        <w:szCs w:val="24"/>
        <w:lang w:val="en-US" w:eastAsia="ja-JP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MS Gothic" w:cs="Times New Roman"/>
      <w:color w:val="0F476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2Char">
    <w:name w:val="Heading 2 Char"/>
    <w:basedOn w:val="DefaultParagraphFont"/>
    <w:rPr>
      <w:rFonts w:ascii="Aptos Display" w:eastAsia="MS Gothic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MS Gothic" w:cs="Times New Roman"/>
      <w:color w:val="0F4761"/>
      <w:sz w:val="28"/>
      <w:szCs w:val="28"/>
    </w:rPr>
  </w:style>
  <w:style w:type="paragraph" w:styleId="ListParagraph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Trikanth Srinadhu</dc:creator>
  <dc:description/>
  <cp:lastModifiedBy>Sarthak Bisht</cp:lastModifiedBy>
  <cp:revision>2</cp:revision>
  <dcterms:created xsi:type="dcterms:W3CDTF">2026-06-14T17:14:00Z</dcterms:created>
  <dcterms:modified xsi:type="dcterms:W3CDTF">2026-06-14T17:14:00Z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